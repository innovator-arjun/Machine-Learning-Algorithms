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034B" w:rsidRDefault="00427EB0" w:rsidP="00427EB0">
      <w:pPr>
        <w:jc w:val="center"/>
        <w:rPr>
          <w:b/>
          <w:sz w:val="28"/>
          <w:szCs w:val="28"/>
        </w:rPr>
      </w:pPr>
      <w:r w:rsidRPr="00427EB0">
        <w:rPr>
          <w:b/>
          <w:sz w:val="28"/>
          <w:szCs w:val="28"/>
        </w:rPr>
        <w:t>Classification –Machine Learning Algorithms</w:t>
      </w:r>
    </w:p>
    <w:p w:rsidR="00427EB0" w:rsidRDefault="00427EB0" w:rsidP="00427EB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583A19" wp14:editId="59881BAC">
            <wp:extent cx="5943600" cy="501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B0" w:rsidRPr="00427EB0" w:rsidRDefault="00427EB0" w:rsidP="00427EB0">
      <w:pPr>
        <w:rPr>
          <w:b/>
          <w:sz w:val="28"/>
          <w:szCs w:val="28"/>
        </w:rPr>
      </w:pPr>
      <w:r w:rsidRPr="00427EB0">
        <w:rPr>
          <w:b/>
          <w:sz w:val="28"/>
          <w:szCs w:val="28"/>
        </w:rPr>
        <w:t>Logistic Regression:</w:t>
      </w:r>
    </w:p>
    <w:p w:rsidR="00427EB0" w:rsidRDefault="00427EB0" w:rsidP="00427EB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A30451" wp14:editId="6D74C6A0">
            <wp:extent cx="5943600" cy="2047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B0" w:rsidRDefault="00427EB0" w:rsidP="00427EB0">
      <w:pPr>
        <w:rPr>
          <w:sz w:val="28"/>
          <w:szCs w:val="28"/>
        </w:rPr>
      </w:pPr>
    </w:p>
    <w:p w:rsidR="00427EB0" w:rsidRDefault="00427EB0" w:rsidP="00427EB0">
      <w:pPr>
        <w:rPr>
          <w:sz w:val="28"/>
          <w:szCs w:val="28"/>
        </w:rPr>
      </w:pPr>
      <w:r>
        <w:rPr>
          <w:sz w:val="28"/>
          <w:szCs w:val="28"/>
        </w:rPr>
        <w:t>There is some correlation to predict whether customer will buy clothes or not.</w:t>
      </w:r>
    </w:p>
    <w:p w:rsidR="00427EB0" w:rsidRDefault="00427EB0" w:rsidP="00427EB0">
      <w:pPr>
        <w:rPr>
          <w:sz w:val="28"/>
          <w:szCs w:val="28"/>
        </w:rPr>
      </w:pPr>
      <w:r>
        <w:rPr>
          <w:sz w:val="28"/>
          <w:szCs w:val="28"/>
        </w:rPr>
        <w:t>If we use linear regression completely, it won’t work.</w:t>
      </w:r>
    </w:p>
    <w:p w:rsidR="00427EB0" w:rsidRDefault="00427EB0" w:rsidP="00427EB0">
      <w:pPr>
        <w:rPr>
          <w:sz w:val="28"/>
          <w:szCs w:val="28"/>
        </w:rPr>
      </w:pPr>
    </w:p>
    <w:p w:rsidR="00427EB0" w:rsidRDefault="00427EB0" w:rsidP="00427EB0">
      <w:pPr>
        <w:rPr>
          <w:sz w:val="28"/>
          <w:szCs w:val="28"/>
        </w:rPr>
      </w:pPr>
      <w:r>
        <w:rPr>
          <w:sz w:val="28"/>
          <w:szCs w:val="28"/>
        </w:rPr>
        <w:t>Take the probability in logistic regression that will help us to solve the problem.</w:t>
      </w:r>
    </w:p>
    <w:p w:rsidR="00427EB0" w:rsidRDefault="00427EB0" w:rsidP="00427EB0">
      <w:pPr>
        <w:rPr>
          <w:sz w:val="28"/>
          <w:szCs w:val="28"/>
        </w:rPr>
      </w:pPr>
      <w:r>
        <w:rPr>
          <w:sz w:val="28"/>
          <w:szCs w:val="28"/>
        </w:rPr>
        <w:t xml:space="preserve">We are modifying linear </w:t>
      </w:r>
      <w:proofErr w:type="gramStart"/>
      <w:r>
        <w:rPr>
          <w:sz w:val="28"/>
          <w:szCs w:val="28"/>
        </w:rPr>
        <w:t>regression ,</w:t>
      </w:r>
      <w:proofErr w:type="gramEnd"/>
      <w:r>
        <w:rPr>
          <w:sz w:val="28"/>
          <w:szCs w:val="28"/>
        </w:rPr>
        <w:t xml:space="preserve"> since there is no &gt;100% and &lt;0%.</w:t>
      </w:r>
    </w:p>
    <w:p w:rsidR="00427EB0" w:rsidRDefault="00427EB0" w:rsidP="00427EB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CC2048" wp14:editId="5A75E19F">
            <wp:extent cx="5943600" cy="3626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B0" w:rsidRDefault="00427EB0" w:rsidP="00427EB0">
      <w:pPr>
        <w:rPr>
          <w:sz w:val="28"/>
          <w:szCs w:val="28"/>
        </w:rPr>
      </w:pPr>
    </w:p>
    <w:p w:rsidR="00427EB0" w:rsidRPr="00427EB0" w:rsidRDefault="00427EB0" w:rsidP="00427EB0">
      <w:pPr>
        <w:rPr>
          <w:sz w:val="28"/>
          <w:szCs w:val="28"/>
        </w:rPr>
      </w:pPr>
      <w:r>
        <w:rPr>
          <w:sz w:val="28"/>
          <w:szCs w:val="28"/>
        </w:rPr>
        <w:t>The green box is logistic regression</w:t>
      </w:r>
    </w:p>
    <w:p w:rsidR="00427EB0" w:rsidRDefault="00427EB0" w:rsidP="00427EB0">
      <w:pPr>
        <w:rPr>
          <w:sz w:val="28"/>
          <w:szCs w:val="28"/>
        </w:rPr>
      </w:pPr>
    </w:p>
    <w:p w:rsidR="00427EB0" w:rsidRDefault="00427EB0" w:rsidP="00427EB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31BF7D" wp14:editId="529C3F06">
            <wp:extent cx="5943600" cy="2886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4B" w:rsidRDefault="00243D4B" w:rsidP="00427EB0">
      <w:pPr>
        <w:rPr>
          <w:sz w:val="28"/>
          <w:szCs w:val="28"/>
        </w:rPr>
      </w:pPr>
      <w:r>
        <w:rPr>
          <w:sz w:val="28"/>
          <w:szCs w:val="28"/>
        </w:rPr>
        <w:t>Explanation:</w:t>
      </w:r>
    </w:p>
    <w:p w:rsidR="00243D4B" w:rsidRDefault="00243D4B" w:rsidP="00427EB0">
      <w:pPr>
        <w:rPr>
          <w:sz w:val="28"/>
          <w:szCs w:val="28"/>
        </w:rPr>
      </w:pPr>
      <w:r>
        <w:rPr>
          <w:sz w:val="28"/>
          <w:szCs w:val="28"/>
        </w:rPr>
        <w:t>Step 1:</w:t>
      </w:r>
    </w:p>
    <w:p w:rsidR="00243D4B" w:rsidRDefault="00243D4B" w:rsidP="00427EB0">
      <w:pPr>
        <w:rPr>
          <w:sz w:val="28"/>
          <w:szCs w:val="28"/>
        </w:rPr>
      </w:pPr>
      <w:r>
        <w:rPr>
          <w:sz w:val="28"/>
          <w:szCs w:val="28"/>
        </w:rPr>
        <w:t>P^ means we are predicting the probability.</w:t>
      </w:r>
    </w:p>
    <w:p w:rsidR="005E18CB" w:rsidRDefault="005E18CB" w:rsidP="00427EB0">
      <w:pPr>
        <w:rPr>
          <w:sz w:val="28"/>
          <w:szCs w:val="28"/>
        </w:rPr>
      </w:pPr>
      <w:r>
        <w:rPr>
          <w:sz w:val="28"/>
          <w:szCs w:val="28"/>
        </w:rPr>
        <w:t>Green</w:t>
      </w:r>
      <w:r w:rsidRPr="005E18CB">
        <w:rPr>
          <w:sz w:val="28"/>
          <w:szCs w:val="28"/>
        </w:rPr>
        <w:sym w:font="Wingdings" w:char="F0E0"/>
      </w:r>
      <w:r>
        <w:rPr>
          <w:sz w:val="28"/>
          <w:szCs w:val="28"/>
        </w:rPr>
        <w:t>fitted value</w:t>
      </w:r>
    </w:p>
    <w:p w:rsidR="00243D4B" w:rsidRDefault="005E18CB" w:rsidP="00427EB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BFA26E" wp14:editId="0828612C">
            <wp:extent cx="5943600" cy="3531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CB" w:rsidRDefault="005E18CB" w:rsidP="00427EB0">
      <w:pPr>
        <w:rPr>
          <w:sz w:val="28"/>
          <w:szCs w:val="28"/>
        </w:rPr>
      </w:pPr>
    </w:p>
    <w:p w:rsidR="005E18CB" w:rsidRDefault="005E18CB" w:rsidP="00427EB0">
      <w:pPr>
        <w:rPr>
          <w:sz w:val="28"/>
          <w:szCs w:val="28"/>
        </w:rPr>
      </w:pPr>
      <w:r>
        <w:rPr>
          <w:sz w:val="28"/>
          <w:szCs w:val="28"/>
        </w:rPr>
        <w:t>To Predict y</w:t>
      </w:r>
      <w:proofErr w:type="gramStart"/>
      <w:r>
        <w:rPr>
          <w:sz w:val="28"/>
          <w:szCs w:val="28"/>
        </w:rPr>
        <w:t>^(</w:t>
      </w:r>
      <w:proofErr w:type="gramEnd"/>
      <w:r>
        <w:rPr>
          <w:sz w:val="28"/>
          <w:szCs w:val="28"/>
        </w:rPr>
        <w:t>Predicted Dependent variable),</w:t>
      </w:r>
    </w:p>
    <w:p w:rsidR="005E18CB" w:rsidRDefault="005E18CB" w:rsidP="00427EB0">
      <w:pPr>
        <w:rPr>
          <w:sz w:val="28"/>
          <w:szCs w:val="28"/>
        </w:rPr>
      </w:pPr>
      <w:r>
        <w:rPr>
          <w:sz w:val="28"/>
          <w:szCs w:val="28"/>
        </w:rPr>
        <w:t>We will select 50 %, below means 0, greater than 50% then 1.</w:t>
      </w:r>
    </w:p>
    <w:p w:rsidR="005E18CB" w:rsidRDefault="005E18CB" w:rsidP="00427EB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252C9E" wp14:editId="6AE77079">
            <wp:extent cx="5943600" cy="3348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CB" w:rsidRDefault="005E18CB" w:rsidP="00427EB0">
      <w:pPr>
        <w:rPr>
          <w:sz w:val="28"/>
          <w:szCs w:val="28"/>
        </w:rPr>
      </w:pPr>
      <w:r>
        <w:rPr>
          <w:sz w:val="28"/>
          <w:szCs w:val="28"/>
        </w:rPr>
        <w:t>It is also exactly works like linear regression,</w:t>
      </w:r>
    </w:p>
    <w:p w:rsidR="005E18CB" w:rsidRDefault="005E18CB" w:rsidP="005E18C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 linear there will be scatter points , we will use slope line</w:t>
      </w:r>
    </w:p>
    <w:p w:rsidR="005E18CB" w:rsidRDefault="005E18CB" w:rsidP="005E18C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 classification, we will be predicting binary values, hence we modify the linear regression formula accordingly to predict the probability.</w:t>
      </w:r>
    </w:p>
    <w:p w:rsidR="003F1E76" w:rsidRDefault="003F1E76" w:rsidP="005E18C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5FA744FC" wp14:editId="05D0B78D">
            <wp:extent cx="5943600" cy="23084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751" cy="230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59" w:rsidRDefault="001D2E59" w:rsidP="001D2E59">
      <w:pPr>
        <w:rPr>
          <w:sz w:val="28"/>
          <w:szCs w:val="28"/>
        </w:rPr>
      </w:pPr>
    </w:p>
    <w:p w:rsidR="001D2E59" w:rsidRDefault="001D2E59" w:rsidP="001D2E59">
      <w:pPr>
        <w:rPr>
          <w:sz w:val="28"/>
          <w:szCs w:val="28"/>
        </w:rPr>
      </w:pPr>
    </w:p>
    <w:p w:rsidR="000448C1" w:rsidRDefault="000448C1" w:rsidP="000448C1">
      <w:pPr>
        <w:jc w:val="center"/>
        <w:rPr>
          <w:b/>
          <w:sz w:val="48"/>
          <w:szCs w:val="48"/>
        </w:rPr>
      </w:pPr>
      <w:r w:rsidRPr="000448C1">
        <w:rPr>
          <w:b/>
          <w:sz w:val="48"/>
          <w:szCs w:val="48"/>
        </w:rPr>
        <w:t>K-NN</w:t>
      </w:r>
    </w:p>
    <w:p w:rsidR="000448C1" w:rsidRDefault="000448C1" w:rsidP="000448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DD7F02" wp14:editId="6FFC86FA">
            <wp:extent cx="5943600" cy="29787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C1" w:rsidRDefault="000448C1" w:rsidP="000448C1">
      <w:pPr>
        <w:rPr>
          <w:sz w:val="24"/>
          <w:szCs w:val="24"/>
        </w:rPr>
      </w:pPr>
    </w:p>
    <w:p w:rsidR="000448C1" w:rsidRDefault="000448C1" w:rsidP="000448C1">
      <w:pPr>
        <w:rPr>
          <w:sz w:val="24"/>
          <w:szCs w:val="24"/>
        </w:rPr>
      </w:pPr>
      <w:r>
        <w:rPr>
          <w:sz w:val="24"/>
          <w:szCs w:val="24"/>
        </w:rPr>
        <w:t>K=5 is default</w:t>
      </w:r>
    </w:p>
    <w:p w:rsidR="000448C1" w:rsidRDefault="000448C1" w:rsidP="000448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4A89BF" wp14:editId="2A97EB2D">
            <wp:extent cx="5943600" cy="30994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C1" w:rsidRDefault="000448C1" w:rsidP="000448C1">
      <w:pPr>
        <w:rPr>
          <w:sz w:val="24"/>
          <w:szCs w:val="24"/>
        </w:rPr>
      </w:pPr>
    </w:p>
    <w:p w:rsidR="000448C1" w:rsidRDefault="000448C1" w:rsidP="000448C1">
      <w:pPr>
        <w:rPr>
          <w:sz w:val="24"/>
          <w:szCs w:val="24"/>
        </w:rPr>
      </w:pPr>
    </w:p>
    <w:p w:rsidR="000448C1" w:rsidRDefault="000448C1" w:rsidP="000448C1">
      <w:pPr>
        <w:rPr>
          <w:sz w:val="24"/>
          <w:szCs w:val="24"/>
        </w:rPr>
      </w:pPr>
    </w:p>
    <w:p w:rsidR="000448C1" w:rsidRDefault="000448C1" w:rsidP="000448C1">
      <w:pPr>
        <w:rPr>
          <w:sz w:val="24"/>
          <w:szCs w:val="24"/>
        </w:rPr>
      </w:pPr>
      <w:r>
        <w:rPr>
          <w:sz w:val="24"/>
          <w:szCs w:val="24"/>
        </w:rPr>
        <w:t>What is Euclidean distance?</w:t>
      </w:r>
    </w:p>
    <w:p w:rsidR="000448C1" w:rsidRDefault="000448C1" w:rsidP="000448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B87CE6" wp14:editId="1E165047">
            <wp:extent cx="5943600" cy="33331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C1" w:rsidRDefault="000448C1" w:rsidP="000448C1">
      <w:pPr>
        <w:rPr>
          <w:sz w:val="24"/>
          <w:szCs w:val="24"/>
        </w:rPr>
      </w:pPr>
    </w:p>
    <w:p w:rsidR="000448C1" w:rsidRDefault="000448C1" w:rsidP="000448C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Ie</w:t>
      </w:r>
      <w:proofErr w:type="spellEnd"/>
      <w:r>
        <w:rPr>
          <w:sz w:val="24"/>
          <w:szCs w:val="24"/>
        </w:rPr>
        <w:t xml:space="preserve"> distance between two points.</w:t>
      </w:r>
    </w:p>
    <w:p w:rsidR="000448C1" w:rsidRDefault="000448C1" w:rsidP="000448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67EB37" wp14:editId="60A21CC2">
            <wp:extent cx="5943600" cy="31388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C1" w:rsidRDefault="000448C1" w:rsidP="000448C1">
      <w:pPr>
        <w:rPr>
          <w:sz w:val="24"/>
          <w:szCs w:val="24"/>
        </w:rPr>
      </w:pPr>
      <w:r>
        <w:rPr>
          <w:sz w:val="24"/>
          <w:szCs w:val="24"/>
        </w:rPr>
        <w:lastRenderedPageBreak/>
        <w:t>Hence the new data point is assigned as red.</w:t>
      </w:r>
    </w:p>
    <w:p w:rsidR="000448C1" w:rsidRDefault="000448C1" w:rsidP="000448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8C7C76" wp14:editId="25A3B48D">
            <wp:extent cx="5943600" cy="3182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C1" w:rsidRDefault="000448C1" w:rsidP="000448C1">
      <w:pPr>
        <w:rPr>
          <w:sz w:val="24"/>
          <w:szCs w:val="24"/>
        </w:rPr>
      </w:pPr>
    </w:p>
    <w:p w:rsidR="00A86887" w:rsidRDefault="00A86887" w:rsidP="000448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74C086" wp14:editId="30706E34">
            <wp:extent cx="5943600" cy="3943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887" w:rsidRDefault="00A86887" w:rsidP="000448C1">
      <w:pPr>
        <w:rPr>
          <w:sz w:val="24"/>
          <w:szCs w:val="24"/>
        </w:rPr>
      </w:pPr>
    </w:p>
    <w:p w:rsidR="00A86887" w:rsidRDefault="00A86887" w:rsidP="000448C1">
      <w:pPr>
        <w:rPr>
          <w:sz w:val="24"/>
          <w:szCs w:val="24"/>
        </w:rPr>
      </w:pPr>
    </w:p>
    <w:p w:rsidR="00A86887" w:rsidRDefault="007A68C0" w:rsidP="007A68C0">
      <w:pPr>
        <w:jc w:val="center"/>
        <w:rPr>
          <w:b/>
          <w:sz w:val="24"/>
          <w:szCs w:val="24"/>
        </w:rPr>
      </w:pPr>
      <w:r w:rsidRPr="007A68C0">
        <w:rPr>
          <w:b/>
          <w:sz w:val="24"/>
          <w:szCs w:val="24"/>
        </w:rPr>
        <w:t>Support Vector machine-</w:t>
      </w:r>
      <w:proofErr w:type="gramStart"/>
      <w:r w:rsidRPr="007A68C0">
        <w:rPr>
          <w:b/>
          <w:sz w:val="24"/>
          <w:szCs w:val="24"/>
        </w:rPr>
        <w:t>Classifier</w:t>
      </w:r>
      <w:r w:rsidR="00A62ACF">
        <w:rPr>
          <w:b/>
          <w:sz w:val="24"/>
          <w:szCs w:val="24"/>
        </w:rPr>
        <w:t>(</w:t>
      </w:r>
      <w:proofErr w:type="gramEnd"/>
      <w:r w:rsidR="00A62ACF">
        <w:rPr>
          <w:b/>
          <w:sz w:val="24"/>
          <w:szCs w:val="24"/>
        </w:rPr>
        <w:t>linear classifier)</w:t>
      </w:r>
    </w:p>
    <w:p w:rsidR="006F4C42" w:rsidRPr="007A68C0" w:rsidRDefault="006F4C42" w:rsidP="007A68C0">
      <w:pPr>
        <w:jc w:val="center"/>
        <w:rPr>
          <w:b/>
          <w:sz w:val="24"/>
          <w:szCs w:val="24"/>
        </w:rPr>
      </w:pPr>
      <w:proofErr w:type="spellStart"/>
      <w:r w:rsidRPr="006F4C42">
        <w:rPr>
          <w:b/>
          <w:sz w:val="24"/>
          <w:szCs w:val="24"/>
        </w:rPr>
        <w:t>kernal</w:t>
      </w:r>
      <w:proofErr w:type="spellEnd"/>
      <w:r w:rsidRPr="006F4C42">
        <w:rPr>
          <w:b/>
          <w:sz w:val="24"/>
          <w:szCs w:val="24"/>
        </w:rPr>
        <w:t xml:space="preserve"> can be linear or </w:t>
      </w:r>
      <w:proofErr w:type="spellStart"/>
      <w:r w:rsidRPr="006F4C42">
        <w:rPr>
          <w:b/>
          <w:sz w:val="24"/>
          <w:szCs w:val="24"/>
        </w:rPr>
        <w:t>rbf</w:t>
      </w:r>
      <w:proofErr w:type="spellEnd"/>
      <w:r w:rsidRPr="006F4C42">
        <w:rPr>
          <w:b/>
          <w:sz w:val="24"/>
          <w:szCs w:val="24"/>
        </w:rPr>
        <w:t xml:space="preserve"> to make SVM linear or non-linear</w:t>
      </w:r>
    </w:p>
    <w:p w:rsidR="007A68C0" w:rsidRDefault="007A68C0" w:rsidP="000448C1">
      <w:pPr>
        <w:rPr>
          <w:sz w:val="24"/>
          <w:szCs w:val="24"/>
        </w:rPr>
      </w:pPr>
    </w:p>
    <w:p w:rsidR="007A68C0" w:rsidRPr="007A68C0" w:rsidRDefault="007A68C0" w:rsidP="000448C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242405D" wp14:editId="6A5137FC">
            <wp:extent cx="2321859" cy="13618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4707" cy="136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9F4662" wp14:editId="06B4D55E">
            <wp:extent cx="2581835" cy="1631576"/>
            <wp:effectExtent l="0" t="0" r="952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2753" cy="163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C1" w:rsidRDefault="007A68C0" w:rsidP="000448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2DCB17" wp14:editId="413554D5">
            <wp:extent cx="2599765" cy="1556526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3965" cy="155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B8E3FF" wp14:editId="4F55303A">
            <wp:extent cx="2325154" cy="1429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8619" cy="143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C1" w:rsidRDefault="007A68C0" w:rsidP="000448C1">
      <w:pPr>
        <w:rPr>
          <w:sz w:val="24"/>
          <w:szCs w:val="24"/>
        </w:rPr>
      </w:pPr>
      <w:r>
        <w:rPr>
          <w:sz w:val="24"/>
          <w:szCs w:val="24"/>
        </w:rPr>
        <w:t>We have to find the optimal line.</w:t>
      </w:r>
    </w:p>
    <w:p w:rsidR="007A68C0" w:rsidRDefault="007A68C0" w:rsidP="000448C1">
      <w:pPr>
        <w:rPr>
          <w:sz w:val="24"/>
          <w:szCs w:val="24"/>
        </w:rPr>
      </w:pPr>
      <w:r>
        <w:rPr>
          <w:sz w:val="24"/>
          <w:szCs w:val="24"/>
        </w:rPr>
        <w:t>Sum of the two line distance should be maximum.</w:t>
      </w:r>
    </w:p>
    <w:p w:rsidR="007A68C0" w:rsidRDefault="007A68C0" w:rsidP="000448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49537F" wp14:editId="19CFF8C8">
            <wp:extent cx="2169459" cy="17726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5309" cy="177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</w:t>
      </w:r>
      <w:r>
        <w:rPr>
          <w:noProof/>
        </w:rPr>
        <w:drawing>
          <wp:inline distT="0" distB="0" distL="0" distR="0" wp14:anchorId="03CB0998" wp14:editId="4A622A74">
            <wp:extent cx="2679230" cy="1618129"/>
            <wp:effectExtent l="0" t="0" r="698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0532" cy="16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C0" w:rsidRDefault="007A68C0" w:rsidP="000448C1">
      <w:pPr>
        <w:rPr>
          <w:sz w:val="24"/>
          <w:szCs w:val="24"/>
        </w:rPr>
      </w:pPr>
    </w:p>
    <w:p w:rsidR="007A68C0" w:rsidRDefault="007A68C0" w:rsidP="000448C1">
      <w:pPr>
        <w:rPr>
          <w:sz w:val="24"/>
          <w:szCs w:val="24"/>
        </w:rPr>
      </w:pPr>
    </w:p>
    <w:p w:rsidR="007A68C0" w:rsidRDefault="007A68C0" w:rsidP="000448C1">
      <w:pPr>
        <w:rPr>
          <w:sz w:val="24"/>
          <w:szCs w:val="24"/>
        </w:rPr>
      </w:pPr>
    </w:p>
    <w:p w:rsidR="007A68C0" w:rsidRDefault="007A68C0" w:rsidP="000448C1">
      <w:pPr>
        <w:rPr>
          <w:sz w:val="24"/>
          <w:szCs w:val="24"/>
        </w:rPr>
      </w:pPr>
    </w:p>
    <w:p w:rsidR="007A68C0" w:rsidRDefault="007A68C0" w:rsidP="000448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128160" wp14:editId="3E47F361">
            <wp:extent cx="2886075" cy="20615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7713" cy="206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0D80F" wp14:editId="67B83B1C">
            <wp:extent cx="2228850" cy="1733374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0905" cy="17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C0" w:rsidRDefault="007A68C0" w:rsidP="000448C1">
      <w:pPr>
        <w:rPr>
          <w:sz w:val="24"/>
          <w:szCs w:val="24"/>
        </w:rPr>
      </w:pPr>
    </w:p>
    <w:p w:rsidR="007A68C0" w:rsidRDefault="007A68C0" w:rsidP="000448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AF8D68" wp14:editId="4C9A06C2">
            <wp:extent cx="2261477" cy="1204913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9427" cy="120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42" w:rsidRDefault="000D1442" w:rsidP="000448C1">
      <w:pPr>
        <w:rPr>
          <w:sz w:val="24"/>
          <w:szCs w:val="24"/>
        </w:rPr>
      </w:pPr>
    </w:p>
    <w:p w:rsidR="000D1442" w:rsidRPr="000D1442" w:rsidRDefault="000D1442" w:rsidP="000448C1">
      <w:pPr>
        <w:rPr>
          <w:b/>
          <w:sz w:val="24"/>
          <w:szCs w:val="24"/>
        </w:rPr>
      </w:pPr>
      <w:r w:rsidRPr="000D1442">
        <w:rPr>
          <w:b/>
          <w:sz w:val="24"/>
          <w:szCs w:val="24"/>
        </w:rPr>
        <w:t>Result:</w:t>
      </w:r>
    </w:p>
    <w:p w:rsidR="000D1442" w:rsidRDefault="000D1442" w:rsidP="000448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9E5B6C" wp14:editId="7144F3E7">
            <wp:extent cx="5210175" cy="2743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42" w:rsidRDefault="000D1442" w:rsidP="000448C1">
      <w:pPr>
        <w:rPr>
          <w:sz w:val="24"/>
          <w:szCs w:val="24"/>
        </w:rPr>
      </w:pPr>
    </w:p>
    <w:p w:rsidR="000D1442" w:rsidRPr="000D1442" w:rsidRDefault="000D1442" w:rsidP="000448C1">
      <w:pPr>
        <w:rPr>
          <w:b/>
          <w:sz w:val="24"/>
          <w:szCs w:val="24"/>
        </w:rPr>
      </w:pPr>
    </w:p>
    <w:p w:rsidR="000D1442" w:rsidRDefault="000D1442" w:rsidP="000D1442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Kernal</w:t>
      </w:r>
      <w:proofErr w:type="spellEnd"/>
      <w:r>
        <w:rPr>
          <w:b/>
          <w:sz w:val="24"/>
          <w:szCs w:val="24"/>
        </w:rPr>
        <w:t xml:space="preserve"> SVM</w:t>
      </w:r>
    </w:p>
    <w:p w:rsidR="000D1442" w:rsidRDefault="000D1442" w:rsidP="000D1442">
      <w:pPr>
        <w:rPr>
          <w:sz w:val="24"/>
          <w:szCs w:val="24"/>
        </w:rPr>
      </w:pPr>
      <w:r w:rsidRPr="000D1442">
        <w:rPr>
          <w:sz w:val="24"/>
          <w:szCs w:val="24"/>
        </w:rPr>
        <w:t>To handle the below scenario,</w:t>
      </w:r>
    </w:p>
    <w:p w:rsidR="000D1442" w:rsidRDefault="000D1442" w:rsidP="000D14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BE9ED3" wp14:editId="5C73E018">
            <wp:extent cx="5943600" cy="36969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42" w:rsidRDefault="00E043A9" w:rsidP="000D1442">
      <w:pPr>
        <w:rPr>
          <w:sz w:val="24"/>
          <w:szCs w:val="24"/>
        </w:rPr>
      </w:pPr>
      <w:r>
        <w:rPr>
          <w:sz w:val="24"/>
          <w:szCs w:val="24"/>
        </w:rPr>
        <w:t>The above approach will fail if we follow linear SVM</w:t>
      </w:r>
    </w:p>
    <w:p w:rsidR="00E043A9" w:rsidRDefault="00E043A9" w:rsidP="000D144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F48EF4" wp14:editId="66B7C922">
            <wp:extent cx="5943600" cy="30422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3A9" w:rsidRDefault="00E043A9" w:rsidP="000D1442">
      <w:pPr>
        <w:rPr>
          <w:sz w:val="24"/>
          <w:szCs w:val="24"/>
        </w:rPr>
      </w:pPr>
    </w:p>
    <w:p w:rsidR="00E043A9" w:rsidRDefault="00E043A9" w:rsidP="000D1442">
      <w:pPr>
        <w:rPr>
          <w:sz w:val="24"/>
          <w:szCs w:val="24"/>
        </w:rPr>
      </w:pPr>
      <w:bookmarkStart w:id="0" w:name="_GoBack"/>
      <w:bookmarkEnd w:id="0"/>
    </w:p>
    <w:p w:rsidR="000D1442" w:rsidRPr="000D1442" w:rsidRDefault="000D1442" w:rsidP="000D1442">
      <w:pPr>
        <w:rPr>
          <w:sz w:val="24"/>
          <w:szCs w:val="24"/>
        </w:rPr>
      </w:pPr>
    </w:p>
    <w:p w:rsidR="000D1442" w:rsidRPr="000D1442" w:rsidRDefault="000D1442" w:rsidP="000D1442">
      <w:pPr>
        <w:rPr>
          <w:b/>
          <w:sz w:val="24"/>
          <w:szCs w:val="24"/>
        </w:rPr>
      </w:pPr>
    </w:p>
    <w:p w:rsidR="000D1442" w:rsidRPr="000448C1" w:rsidRDefault="000D1442" w:rsidP="000448C1">
      <w:pPr>
        <w:rPr>
          <w:sz w:val="24"/>
          <w:szCs w:val="24"/>
        </w:rPr>
      </w:pPr>
    </w:p>
    <w:sectPr w:rsidR="000D1442" w:rsidRPr="000448C1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6CF0" w:rsidRDefault="00AB6CF0" w:rsidP="007A68C0">
      <w:pPr>
        <w:spacing w:after="0" w:line="240" w:lineRule="auto"/>
      </w:pPr>
      <w:r>
        <w:separator/>
      </w:r>
    </w:p>
  </w:endnote>
  <w:endnote w:type="continuationSeparator" w:id="0">
    <w:p w:rsidR="00AB6CF0" w:rsidRDefault="00AB6CF0" w:rsidP="007A68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68C0" w:rsidRDefault="007A68C0">
    <w:pPr>
      <w:pStyle w:val="Footer"/>
    </w:pPr>
  </w:p>
  <w:p w:rsidR="007A68C0" w:rsidRDefault="007A68C0">
    <w:pPr>
      <w:pStyle w:val="Footer"/>
    </w:pPr>
  </w:p>
  <w:p w:rsidR="007A68C0" w:rsidRDefault="007A68C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6CF0" w:rsidRDefault="00AB6CF0" w:rsidP="007A68C0">
      <w:pPr>
        <w:spacing w:after="0" w:line="240" w:lineRule="auto"/>
      </w:pPr>
      <w:r>
        <w:separator/>
      </w:r>
    </w:p>
  </w:footnote>
  <w:footnote w:type="continuationSeparator" w:id="0">
    <w:p w:rsidR="00AB6CF0" w:rsidRDefault="00AB6CF0" w:rsidP="007A68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0D7597"/>
    <w:multiLevelType w:val="hybridMultilevel"/>
    <w:tmpl w:val="E4948A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FB0379D"/>
    <w:multiLevelType w:val="hybridMultilevel"/>
    <w:tmpl w:val="F92CAEB6"/>
    <w:lvl w:ilvl="0" w:tplc="96FE36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K0MLQ0NDI3NbGwNDFQ0lEKTi0uzszPAykwrAUAQrv7pCwAAAA="/>
  </w:docVars>
  <w:rsids>
    <w:rsidRoot w:val="000C25EF"/>
    <w:rsid w:val="000448C1"/>
    <w:rsid w:val="000C25EF"/>
    <w:rsid w:val="000D1442"/>
    <w:rsid w:val="00117946"/>
    <w:rsid w:val="001D2E59"/>
    <w:rsid w:val="00243D4B"/>
    <w:rsid w:val="003F1E76"/>
    <w:rsid w:val="00427EB0"/>
    <w:rsid w:val="005E18CB"/>
    <w:rsid w:val="006F4C42"/>
    <w:rsid w:val="007A68C0"/>
    <w:rsid w:val="00A62ACF"/>
    <w:rsid w:val="00A86887"/>
    <w:rsid w:val="00AA034B"/>
    <w:rsid w:val="00AB6CF0"/>
    <w:rsid w:val="00D1070E"/>
    <w:rsid w:val="00E04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A1BFE8-03EE-4AAF-90FB-AE81A4D44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8C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A68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68C0"/>
  </w:style>
  <w:style w:type="paragraph" w:styleId="Footer">
    <w:name w:val="footer"/>
    <w:basedOn w:val="Normal"/>
    <w:link w:val="FooterChar"/>
    <w:uiPriority w:val="99"/>
    <w:unhideWhenUsed/>
    <w:rsid w:val="007A68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8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2408E36A</Template>
  <TotalTime>118</TotalTime>
  <Pages>11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Vaithilingam, Arjun</dc:creator>
  <cp:keywords/>
  <dc:description/>
  <cp:lastModifiedBy>Vaithilingam, Arjun</cp:lastModifiedBy>
  <cp:revision>10</cp:revision>
  <dcterms:created xsi:type="dcterms:W3CDTF">2018-09-20T06:05:00Z</dcterms:created>
  <dcterms:modified xsi:type="dcterms:W3CDTF">2018-09-24T04:26:00Z</dcterms:modified>
</cp:coreProperties>
</file>