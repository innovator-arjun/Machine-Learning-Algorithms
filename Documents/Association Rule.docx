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7CD1" w:rsidRDefault="00FD5B59" w:rsidP="00FD5B59">
      <w:pPr>
        <w:jc w:val="center"/>
        <w:rPr>
          <w:b/>
          <w:sz w:val="36"/>
          <w:szCs w:val="36"/>
        </w:rPr>
      </w:pPr>
      <w:r w:rsidRPr="00FD5B59">
        <w:rPr>
          <w:b/>
          <w:sz w:val="36"/>
          <w:szCs w:val="36"/>
        </w:rPr>
        <w:t>Association Rule</w:t>
      </w:r>
    </w:p>
    <w:p w:rsidR="00FD5B59" w:rsidRDefault="00FD5B59" w:rsidP="00FD5B59">
      <w:pPr>
        <w:rPr>
          <w:sz w:val="36"/>
          <w:szCs w:val="36"/>
        </w:rPr>
      </w:pPr>
      <w:r>
        <w:rPr>
          <w:sz w:val="36"/>
          <w:szCs w:val="36"/>
        </w:rPr>
        <w:t>Apriori Intution:</w:t>
      </w:r>
    </w:p>
    <w:p w:rsidR="00FD5B59" w:rsidRDefault="00FD5B59" w:rsidP="00FD5B59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6EBCAEE" wp14:editId="74169C87">
            <wp:extent cx="4600575" cy="2259983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02068" cy="226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B59" w:rsidRDefault="00FD5B59" w:rsidP="00FD5B59">
      <w:pPr>
        <w:rPr>
          <w:sz w:val="36"/>
          <w:szCs w:val="36"/>
        </w:rPr>
      </w:pPr>
    </w:p>
    <w:p w:rsidR="00FD5B59" w:rsidRDefault="00FD5B59" w:rsidP="00FD5B59">
      <w:pPr>
        <w:rPr>
          <w:sz w:val="36"/>
          <w:szCs w:val="36"/>
        </w:rPr>
      </w:pPr>
      <w:r>
        <w:rPr>
          <w:sz w:val="36"/>
          <w:szCs w:val="36"/>
        </w:rPr>
        <w:t>People who buy diaper with bear While analysis the data.</w:t>
      </w:r>
    </w:p>
    <w:p w:rsidR="00FD5B59" w:rsidRDefault="00FD5B59" w:rsidP="00FD5B59">
      <w:pPr>
        <w:rPr>
          <w:sz w:val="36"/>
          <w:szCs w:val="36"/>
        </w:rPr>
      </w:pPr>
      <w:r>
        <w:rPr>
          <w:sz w:val="36"/>
          <w:szCs w:val="36"/>
        </w:rPr>
        <w:t>In evening, husband will buy diaper at the same time since it is after work, they will take a bear too.</w:t>
      </w:r>
    </w:p>
    <w:p w:rsidR="00FD5B59" w:rsidRPr="007F1DFF" w:rsidRDefault="007F1DFF" w:rsidP="00FD5B59">
      <w:pPr>
        <w:rPr>
          <w:b/>
          <w:sz w:val="36"/>
          <w:szCs w:val="36"/>
        </w:rPr>
      </w:pPr>
      <w:r w:rsidRPr="007F1DFF">
        <w:rPr>
          <w:b/>
          <w:sz w:val="36"/>
          <w:szCs w:val="36"/>
        </w:rPr>
        <w:t>Apriori:</w:t>
      </w:r>
    </w:p>
    <w:p w:rsidR="007F1DFF" w:rsidRDefault="007F1DFF" w:rsidP="00FD5B59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C8A28EA" wp14:editId="45C8D12D">
            <wp:extent cx="5943600" cy="6851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FF" w:rsidRDefault="007F1DFF" w:rsidP="00FD5B59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09C872AA" wp14:editId="749DBB91">
            <wp:extent cx="5210175" cy="2303387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3067" cy="230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FF" w:rsidRDefault="007F1DFF" w:rsidP="00FD5B59">
      <w:pPr>
        <w:rPr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2C76A9C" wp14:editId="5DE79F93">
            <wp:extent cx="5943600" cy="32867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FF" w:rsidRDefault="007F1DFF" w:rsidP="00FD5B59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3324DC0F" wp14:editId="19AFBFE4">
            <wp:extent cx="5943600" cy="29311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FF" w:rsidRDefault="007F1DFF" w:rsidP="00FD5B59">
      <w:pPr>
        <w:rPr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699BB16" wp14:editId="42700D46">
            <wp:extent cx="5943600" cy="28721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FF" w:rsidRDefault="007F1DFF" w:rsidP="00FD5B59">
      <w:pPr>
        <w:rPr>
          <w:b/>
          <w:sz w:val="36"/>
          <w:szCs w:val="36"/>
        </w:rPr>
      </w:pPr>
    </w:p>
    <w:p w:rsidR="007F1DFF" w:rsidRDefault="007F1DFF" w:rsidP="00FD5B59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4D1E143A" wp14:editId="6204538B">
            <wp:extent cx="5943600" cy="3016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FF" w:rsidRDefault="007F1DFF" w:rsidP="00FD5B59">
      <w:pPr>
        <w:rPr>
          <w:b/>
          <w:sz w:val="36"/>
          <w:szCs w:val="36"/>
        </w:rPr>
      </w:pPr>
    </w:p>
    <w:p w:rsidR="007F1DFF" w:rsidRDefault="007F1DFF" w:rsidP="00FD5B59">
      <w:pPr>
        <w:rPr>
          <w:b/>
          <w:sz w:val="36"/>
          <w:szCs w:val="36"/>
        </w:rPr>
      </w:pPr>
      <w:r>
        <w:rPr>
          <w:b/>
          <w:sz w:val="36"/>
          <w:szCs w:val="36"/>
        </w:rPr>
        <w:t>I</w:t>
      </w:r>
      <w:r w:rsidRPr="007F1DFF">
        <w:rPr>
          <w:b/>
          <w:sz w:val="36"/>
          <w:szCs w:val="36"/>
        </w:rPr>
        <w:sym w:font="Wingdings" w:char="F0E0"/>
      </w:r>
      <w:r>
        <w:rPr>
          <w:b/>
          <w:sz w:val="36"/>
          <w:szCs w:val="36"/>
        </w:rPr>
        <w:t>Item, M</w:t>
      </w:r>
      <w:r w:rsidRPr="007F1DFF">
        <w:rPr>
          <w:b/>
          <w:sz w:val="36"/>
          <w:szCs w:val="36"/>
        </w:rPr>
        <w:sym w:font="Wingdings" w:char="F0E0"/>
      </w:r>
      <w:r>
        <w:rPr>
          <w:b/>
          <w:sz w:val="36"/>
          <w:szCs w:val="36"/>
        </w:rPr>
        <w:t>Movie</w:t>
      </w:r>
    </w:p>
    <w:p w:rsidR="007F1DFF" w:rsidRDefault="007F1DFF" w:rsidP="00FD5B59">
      <w:pPr>
        <w:rPr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F9695C1" wp14:editId="3D18E921">
            <wp:extent cx="5943600" cy="28333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FF" w:rsidRDefault="007F1DFF" w:rsidP="00FD5B59">
      <w:pPr>
        <w:rPr>
          <w:b/>
          <w:sz w:val="36"/>
          <w:szCs w:val="36"/>
        </w:rPr>
      </w:pPr>
      <w:r>
        <w:rPr>
          <w:b/>
          <w:sz w:val="36"/>
          <w:szCs w:val="36"/>
        </w:rPr>
        <w:t>Green</w:t>
      </w:r>
      <w:r w:rsidRPr="007F1DFF">
        <w:rPr>
          <w:b/>
          <w:sz w:val="36"/>
          <w:szCs w:val="36"/>
        </w:rPr>
        <w:sym w:font="Wingdings" w:char="F0E0"/>
      </w:r>
      <w:r>
        <w:rPr>
          <w:b/>
          <w:sz w:val="36"/>
          <w:szCs w:val="36"/>
        </w:rPr>
        <w:t xml:space="preserve"> interstellar</w:t>
      </w:r>
    </w:p>
    <w:p w:rsidR="007F1DFF" w:rsidRDefault="007F1DFF" w:rsidP="00FD5B59">
      <w:pPr>
        <w:rPr>
          <w:b/>
          <w:sz w:val="36"/>
          <w:szCs w:val="36"/>
        </w:rPr>
      </w:pPr>
      <w:r>
        <w:rPr>
          <w:b/>
          <w:sz w:val="36"/>
          <w:szCs w:val="36"/>
        </w:rPr>
        <w:t>Green with red circle</w:t>
      </w:r>
      <w:r w:rsidRPr="007F1DFF">
        <w:rPr>
          <w:b/>
          <w:sz w:val="36"/>
          <w:szCs w:val="36"/>
        </w:rPr>
        <w:sym w:font="Wingdings" w:char="F0E0"/>
      </w:r>
      <w:r>
        <w:rPr>
          <w:b/>
          <w:sz w:val="36"/>
          <w:szCs w:val="36"/>
        </w:rPr>
        <w:t xml:space="preserve"> Ex machine movie</w:t>
      </w:r>
    </w:p>
    <w:p w:rsidR="007F1DFF" w:rsidRDefault="007F1DFF" w:rsidP="00FD5B59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5CC26744" wp14:editId="29EEF5FC">
            <wp:extent cx="5943600" cy="30899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FF" w:rsidRDefault="007F1DFF" w:rsidP="00FD5B59">
      <w:pPr>
        <w:rPr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48103CF" wp14:editId="204B00BB">
            <wp:extent cx="5943600" cy="27743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FF" w:rsidRDefault="007F1DFF" w:rsidP="00FD5B59">
      <w:pPr>
        <w:rPr>
          <w:b/>
          <w:sz w:val="36"/>
          <w:szCs w:val="36"/>
        </w:rPr>
      </w:pPr>
      <w:r>
        <w:rPr>
          <w:b/>
          <w:sz w:val="36"/>
          <w:szCs w:val="36"/>
        </w:rPr>
        <w:t>Random suggestion 100 to 10 people likelihood to see ex-machina movie.(10%)</w:t>
      </w:r>
    </w:p>
    <w:p w:rsidR="007F1DFF" w:rsidRDefault="00342FD4" w:rsidP="00FD5B59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03CFE335" wp14:editId="2DBB22DB">
            <wp:extent cx="5943600" cy="28225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FD4" w:rsidRDefault="00342FD4" w:rsidP="00FD5B59">
      <w:pPr>
        <w:rPr>
          <w:b/>
          <w:sz w:val="36"/>
          <w:szCs w:val="36"/>
        </w:rPr>
      </w:pPr>
      <w:r>
        <w:rPr>
          <w:b/>
          <w:sz w:val="36"/>
          <w:szCs w:val="36"/>
        </w:rPr>
        <w:t>10%--&gt; Random</w:t>
      </w:r>
    </w:p>
    <w:p w:rsidR="00342FD4" w:rsidRDefault="00342FD4" w:rsidP="00FD5B59">
      <w:pPr>
        <w:rPr>
          <w:b/>
          <w:sz w:val="36"/>
          <w:szCs w:val="36"/>
        </w:rPr>
      </w:pPr>
      <w:r>
        <w:rPr>
          <w:b/>
          <w:sz w:val="36"/>
          <w:szCs w:val="36"/>
        </w:rPr>
        <w:t>17.5</w:t>
      </w:r>
      <w:r w:rsidRPr="00342FD4">
        <w:rPr>
          <w:b/>
          <w:sz w:val="36"/>
          <w:szCs w:val="36"/>
        </w:rPr>
        <w:sym w:font="Wingdings" w:char="F0E0"/>
      </w:r>
      <w:r>
        <w:rPr>
          <w:b/>
          <w:sz w:val="36"/>
          <w:szCs w:val="36"/>
        </w:rPr>
        <w:t xml:space="preserve"> people who like interstaller, like ex-machina by 17.5%</w:t>
      </w:r>
    </w:p>
    <w:p w:rsidR="00342FD4" w:rsidRDefault="00342FD4" w:rsidP="00FD5B59">
      <w:pPr>
        <w:rPr>
          <w:b/>
          <w:sz w:val="36"/>
          <w:szCs w:val="36"/>
        </w:rPr>
      </w:pPr>
    </w:p>
    <w:p w:rsidR="00342FD4" w:rsidRDefault="00342FD4" w:rsidP="00FD5B59">
      <w:pPr>
        <w:rPr>
          <w:b/>
          <w:sz w:val="36"/>
          <w:szCs w:val="36"/>
        </w:rPr>
      </w:pPr>
    </w:p>
    <w:p w:rsidR="00342FD4" w:rsidRDefault="00342FD4" w:rsidP="00FD5B59">
      <w:pPr>
        <w:rPr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06B8878" wp14:editId="4FC3FDBC">
            <wp:extent cx="5943600" cy="30657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FD4" w:rsidRDefault="00342FD4" w:rsidP="00FD5B59">
      <w:pPr>
        <w:rPr>
          <w:b/>
          <w:sz w:val="36"/>
          <w:szCs w:val="36"/>
        </w:rPr>
      </w:pPr>
    </w:p>
    <w:p w:rsidR="00342FD4" w:rsidRDefault="00342FD4" w:rsidP="00FD5B59">
      <w:pPr>
        <w:rPr>
          <w:b/>
          <w:sz w:val="36"/>
          <w:szCs w:val="36"/>
        </w:rPr>
      </w:pPr>
      <w:r>
        <w:rPr>
          <w:b/>
          <w:sz w:val="36"/>
          <w:szCs w:val="36"/>
        </w:rPr>
        <w:t>Apriori is a slow algorithm since there will be so many probability.</w:t>
      </w:r>
    </w:p>
    <w:p w:rsidR="00342FD4" w:rsidRDefault="00342FD4" w:rsidP="00FD5B59">
      <w:pPr>
        <w:rPr>
          <w:b/>
          <w:sz w:val="36"/>
          <w:szCs w:val="36"/>
        </w:rPr>
      </w:pPr>
      <w:bookmarkStart w:id="0" w:name="_GoBack"/>
      <w:bookmarkEnd w:id="0"/>
    </w:p>
    <w:p w:rsidR="00342FD4" w:rsidRDefault="00342FD4" w:rsidP="00FD5B59">
      <w:pPr>
        <w:rPr>
          <w:b/>
          <w:sz w:val="36"/>
          <w:szCs w:val="36"/>
        </w:rPr>
      </w:pPr>
    </w:p>
    <w:p w:rsidR="007F1DFF" w:rsidRDefault="007F1DFF" w:rsidP="00FD5B59">
      <w:pPr>
        <w:rPr>
          <w:b/>
          <w:sz w:val="36"/>
          <w:szCs w:val="36"/>
        </w:rPr>
      </w:pPr>
    </w:p>
    <w:p w:rsidR="007F1DFF" w:rsidRPr="007F1DFF" w:rsidRDefault="007F1DFF" w:rsidP="00FD5B59">
      <w:pPr>
        <w:rPr>
          <w:b/>
          <w:sz w:val="36"/>
          <w:szCs w:val="36"/>
        </w:rPr>
      </w:pPr>
    </w:p>
    <w:sectPr w:rsidR="007F1DFF" w:rsidRPr="007F1D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4782"/>
    <w:rsid w:val="002C4782"/>
    <w:rsid w:val="00342FD4"/>
    <w:rsid w:val="00657CD1"/>
    <w:rsid w:val="007F1DFF"/>
    <w:rsid w:val="00FD5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9009D8-8A88-4D11-8EDB-7DE7E3884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BDE8D81A</Template>
  <TotalTime>22</TotalTime>
  <Pages>6</Pages>
  <Words>79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Vaithilingam, Arjun</dc:creator>
  <cp:keywords/>
  <dc:description/>
  <cp:lastModifiedBy>Vaithilingam, Arjun</cp:lastModifiedBy>
  <cp:revision>2</cp:revision>
  <dcterms:created xsi:type="dcterms:W3CDTF">2018-10-01T03:38:00Z</dcterms:created>
  <dcterms:modified xsi:type="dcterms:W3CDTF">2018-10-01T04:00:00Z</dcterms:modified>
</cp:coreProperties>
</file>