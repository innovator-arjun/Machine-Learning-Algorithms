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BDF" w:rsidRDefault="003C3BDF">
      <w:r>
        <w:rPr>
          <w:noProof/>
        </w:rPr>
        <w:drawing>
          <wp:inline distT="0" distB="0" distL="0" distR="0" wp14:anchorId="56FEA963" wp14:editId="51F5A50B">
            <wp:extent cx="5943600" cy="2943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3C3BDF" w:rsidP="003C3BDF"/>
    <w:p w:rsidR="00CE065F" w:rsidRDefault="003C3BDF" w:rsidP="003C3BDF">
      <w:pPr>
        <w:rPr>
          <w:b/>
        </w:rPr>
      </w:pPr>
      <w:r w:rsidRPr="003C3BDF">
        <w:rPr>
          <w:b/>
        </w:rPr>
        <w:t>Feature Extraction</w:t>
      </w:r>
      <w:r>
        <w:rPr>
          <w:b/>
        </w:rPr>
        <w:t>:</w:t>
      </w:r>
    </w:p>
    <w:p w:rsidR="000B15DE" w:rsidRPr="003C3BDF" w:rsidRDefault="000B15DE" w:rsidP="003C3BDF">
      <w:pPr>
        <w:rPr>
          <w:b/>
        </w:rPr>
      </w:pPr>
      <w:r>
        <w:rPr>
          <w:b/>
        </w:rPr>
        <w:t>PCA: Principal Component Analysis</w:t>
      </w:r>
    </w:p>
    <w:p w:rsidR="003C3BDF" w:rsidRDefault="003C3BDF" w:rsidP="003C3BDF">
      <w:r>
        <w:rPr>
          <w:noProof/>
        </w:rPr>
        <w:drawing>
          <wp:inline distT="0" distB="0" distL="0" distR="0" wp14:anchorId="6FCC4748" wp14:editId="1CB6900A">
            <wp:extent cx="5943600" cy="2025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3C3BDF" w:rsidP="003C3BDF">
      <w:pPr>
        <w:tabs>
          <w:tab w:val="left" w:pos="5295"/>
        </w:tabs>
      </w:pPr>
      <w:r>
        <w:tab/>
      </w:r>
    </w:p>
    <w:p w:rsidR="003C3BDF" w:rsidRDefault="003C3BDF" w:rsidP="003C3BDF">
      <w:r>
        <w:t>To select the best independent variable to predict dependent variable.</w:t>
      </w:r>
    </w:p>
    <w:p w:rsidR="005F1DA3" w:rsidRDefault="005F1DA3" w:rsidP="003C3BDF">
      <w:r>
        <w:t>Principal Component Analysis:</w:t>
      </w:r>
    </w:p>
    <w:p w:rsidR="005F1DA3" w:rsidRDefault="005F1DA3" w:rsidP="003C3BDF">
      <w:r>
        <w:rPr>
          <w:noProof/>
        </w:rPr>
        <w:lastRenderedPageBreak/>
        <w:drawing>
          <wp:inline distT="0" distB="0" distL="0" distR="0" wp14:anchorId="186A37C9" wp14:editId="1D948DD3">
            <wp:extent cx="4133850" cy="258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A3" w:rsidRDefault="005F1DA3" w:rsidP="003C3BDF">
      <w:r>
        <w:rPr>
          <w:noProof/>
        </w:rPr>
        <w:drawing>
          <wp:inline distT="0" distB="0" distL="0" distR="0" wp14:anchorId="53448ABA" wp14:editId="097FAB05">
            <wp:extent cx="395287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DE" w:rsidRDefault="000B15DE" w:rsidP="003C3BDF"/>
    <w:p w:rsidR="000B15DE" w:rsidRDefault="000B15DE" w:rsidP="003C3BDF">
      <w:r>
        <w:rPr>
          <w:noProof/>
        </w:rPr>
        <w:lastRenderedPageBreak/>
        <w:drawing>
          <wp:inline distT="0" distB="0" distL="0" distR="0" wp14:anchorId="34A45EEB" wp14:editId="6411C646">
            <wp:extent cx="5943600" cy="2601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F05666" w:rsidP="003C3BDF">
      <w:r>
        <w:rPr>
          <w:noProof/>
        </w:rPr>
        <w:drawing>
          <wp:inline distT="0" distB="0" distL="0" distR="0" wp14:anchorId="300D0940" wp14:editId="1F4658A6">
            <wp:extent cx="5943600" cy="174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F05666" w:rsidP="003C3BDF">
      <w:r>
        <w:rPr>
          <w:noProof/>
        </w:rPr>
        <w:drawing>
          <wp:inline distT="0" distB="0" distL="0" distR="0" wp14:anchorId="6ECDB020" wp14:editId="3D7456B7">
            <wp:extent cx="5943600" cy="2169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6" w:rsidRDefault="00F05666" w:rsidP="003C3BDF"/>
    <w:p w:rsidR="00F05666" w:rsidRDefault="00F05666" w:rsidP="003C3BDF">
      <w:r>
        <w:rPr>
          <w:noProof/>
        </w:rPr>
        <w:lastRenderedPageBreak/>
        <w:drawing>
          <wp:inline distT="0" distB="0" distL="0" distR="0" wp14:anchorId="4B30B563" wp14:editId="3BFAD106">
            <wp:extent cx="5943600" cy="2889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6" w:rsidRDefault="00F05666" w:rsidP="003C3BDF">
      <w:r>
        <w:rPr>
          <w:noProof/>
        </w:rPr>
        <w:drawing>
          <wp:inline distT="0" distB="0" distL="0" distR="0" wp14:anchorId="36675DD7" wp14:editId="7D7FAC47">
            <wp:extent cx="5943600" cy="3046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6" w:rsidRDefault="00F05666" w:rsidP="003C3BDF"/>
    <w:p w:rsidR="00F05666" w:rsidRDefault="00F05666" w:rsidP="003C3BDF"/>
    <w:p w:rsidR="00001388" w:rsidRDefault="00001388" w:rsidP="003C3BDF"/>
    <w:p w:rsidR="003C3BDF" w:rsidRDefault="00001388" w:rsidP="00001388">
      <w:pPr>
        <w:ind w:firstLine="720"/>
      </w:pPr>
      <w:r>
        <w:rPr>
          <w:noProof/>
        </w:rPr>
        <w:lastRenderedPageBreak/>
        <w:drawing>
          <wp:inline distT="0" distB="0" distL="0" distR="0" wp14:anchorId="13253D8A" wp14:editId="0585F174">
            <wp:extent cx="5943600" cy="1566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23" w:rsidRDefault="007E29BB" w:rsidP="00001388">
      <w:pPr>
        <w:ind w:firstLine="720"/>
      </w:pPr>
      <w:r>
        <w:t>LDA</w:t>
      </w:r>
      <w:r>
        <w:sym w:font="Wingdings" w:char="F0E0"/>
      </w:r>
      <w:r>
        <w:t>Visualization</w:t>
      </w:r>
      <w:r w:rsidR="005F2DE6">
        <w:t>:</w:t>
      </w:r>
    </w:p>
    <w:p w:rsidR="005F2DE6" w:rsidRDefault="005F2DE6" w:rsidP="00001388">
      <w:pPr>
        <w:ind w:firstLine="720"/>
      </w:pPr>
    </w:p>
    <w:p w:rsidR="005F2DE6" w:rsidRDefault="005F2DE6" w:rsidP="00001388">
      <w:pPr>
        <w:ind w:firstLine="720"/>
      </w:pPr>
    </w:p>
    <w:p w:rsidR="005F2DE6" w:rsidRDefault="005F1DA3" w:rsidP="00001388">
      <w:pPr>
        <w:ind w:firstLine="720"/>
      </w:pPr>
      <w:r>
        <w:rPr>
          <w:noProof/>
        </w:rPr>
        <w:drawing>
          <wp:inline distT="0" distB="0" distL="0" distR="0" wp14:anchorId="066A5FFD" wp14:editId="0B615514">
            <wp:extent cx="4333875" cy="2628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7423" w:rsidRPr="00001388" w:rsidRDefault="008B7423" w:rsidP="00001388">
      <w:pPr>
        <w:ind w:firstLine="720"/>
      </w:pPr>
    </w:p>
    <w:sectPr w:rsidR="008B7423" w:rsidRPr="00001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529"/>
    <w:rsid w:val="00001388"/>
    <w:rsid w:val="000B15DE"/>
    <w:rsid w:val="003C1529"/>
    <w:rsid w:val="003C3BDF"/>
    <w:rsid w:val="005F1DA3"/>
    <w:rsid w:val="005F2DE6"/>
    <w:rsid w:val="007E29BB"/>
    <w:rsid w:val="008B7423"/>
    <w:rsid w:val="00CE065F"/>
    <w:rsid w:val="00F0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C66BB2-6A27-4C2A-A20C-69EE5E1B8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BA855314</Template>
  <TotalTime>60</TotalTime>
  <Pages>5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8</cp:revision>
  <dcterms:created xsi:type="dcterms:W3CDTF">2018-10-16T05:59:00Z</dcterms:created>
  <dcterms:modified xsi:type="dcterms:W3CDTF">2018-10-17T06:12:00Z</dcterms:modified>
</cp:coreProperties>
</file>