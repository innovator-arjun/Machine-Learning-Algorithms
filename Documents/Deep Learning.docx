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9EE" w:rsidRDefault="005F2355">
      <w:pPr>
        <w:rPr>
          <w:b/>
          <w:sz w:val="28"/>
          <w:szCs w:val="28"/>
        </w:rPr>
      </w:pPr>
      <w:r w:rsidRPr="005F2355">
        <w:rPr>
          <w:b/>
          <w:sz w:val="28"/>
          <w:szCs w:val="28"/>
        </w:rPr>
        <w:t>Convolution Neural Networks:</w:t>
      </w:r>
    </w:p>
    <w:p w:rsidR="005F2355" w:rsidRDefault="005F23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CC3F5D" wp14:editId="4AA8B8AE">
            <wp:extent cx="4623711" cy="35814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4539" cy="35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55" w:rsidRDefault="005F2355">
      <w:pPr>
        <w:rPr>
          <w:sz w:val="28"/>
          <w:szCs w:val="28"/>
        </w:rPr>
      </w:pPr>
    </w:p>
    <w:p w:rsidR="005F2355" w:rsidRDefault="005F23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839860" wp14:editId="60417171">
            <wp:extent cx="4791075" cy="28792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624" cy="287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55" w:rsidRDefault="005F2355">
      <w:pPr>
        <w:rPr>
          <w:sz w:val="28"/>
          <w:szCs w:val="28"/>
        </w:rPr>
      </w:pPr>
      <w:r>
        <w:rPr>
          <w:sz w:val="28"/>
          <w:szCs w:val="28"/>
        </w:rPr>
        <w:t>Brain will pick the features based on which the brain classifies the image.</w:t>
      </w:r>
    </w:p>
    <w:p w:rsidR="005F2355" w:rsidRDefault="005F2355">
      <w:pPr>
        <w:rPr>
          <w:sz w:val="28"/>
          <w:szCs w:val="28"/>
        </w:rPr>
      </w:pPr>
    </w:p>
    <w:p w:rsidR="005F2355" w:rsidRDefault="005F2355">
      <w:pPr>
        <w:rPr>
          <w:sz w:val="28"/>
          <w:szCs w:val="28"/>
        </w:rPr>
      </w:pPr>
    </w:p>
    <w:p w:rsidR="005F2355" w:rsidRDefault="005F23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7ACD1C" wp14:editId="48452E9A">
            <wp:extent cx="5619750" cy="310467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3142" cy="31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55" w:rsidRDefault="005F2355">
      <w:pPr>
        <w:rPr>
          <w:sz w:val="28"/>
          <w:szCs w:val="28"/>
        </w:rPr>
      </w:pPr>
    </w:p>
    <w:p w:rsidR="005F2355" w:rsidRDefault="005F2355">
      <w:pPr>
        <w:rPr>
          <w:sz w:val="28"/>
          <w:szCs w:val="28"/>
        </w:rPr>
      </w:pPr>
    </w:p>
    <w:p w:rsidR="005F2355" w:rsidRDefault="005F23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6E6C1D" wp14:editId="252CDC5D">
            <wp:extent cx="5943600" cy="3052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55" w:rsidRDefault="005F2355">
      <w:pPr>
        <w:rPr>
          <w:sz w:val="28"/>
          <w:szCs w:val="28"/>
        </w:rPr>
      </w:pPr>
    </w:p>
    <w:p w:rsidR="005F2355" w:rsidRDefault="005F2355">
      <w:pPr>
        <w:rPr>
          <w:sz w:val="28"/>
          <w:szCs w:val="28"/>
        </w:rPr>
      </w:pPr>
    </w:p>
    <w:p w:rsidR="005F2355" w:rsidRDefault="005F23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Brain is trying to understand the image by switching the eye in the image.</w:t>
      </w:r>
    </w:p>
    <w:p w:rsidR="005F2355" w:rsidRDefault="005F23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CEF512" wp14:editId="7E7FB6A8">
            <wp:extent cx="5943600" cy="3531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55" w:rsidRDefault="005F2355">
      <w:pPr>
        <w:rPr>
          <w:sz w:val="28"/>
          <w:szCs w:val="28"/>
        </w:rPr>
      </w:pPr>
    </w:p>
    <w:p w:rsidR="005F2355" w:rsidRDefault="005F2355">
      <w:pPr>
        <w:rPr>
          <w:sz w:val="28"/>
          <w:szCs w:val="28"/>
        </w:rPr>
      </w:pPr>
    </w:p>
    <w:p w:rsidR="005F2355" w:rsidRDefault="005F2355">
      <w:pPr>
        <w:rPr>
          <w:sz w:val="28"/>
          <w:szCs w:val="28"/>
        </w:rPr>
      </w:pPr>
      <w:r>
        <w:rPr>
          <w:sz w:val="28"/>
          <w:szCs w:val="28"/>
        </w:rPr>
        <w:t>CNN will process the images</w:t>
      </w:r>
      <w:r w:rsidR="008F08C7">
        <w:rPr>
          <w:sz w:val="28"/>
          <w:szCs w:val="28"/>
        </w:rPr>
        <w:t xml:space="preserve"> and predict the image.</w:t>
      </w:r>
    </w:p>
    <w:p w:rsidR="005F2355" w:rsidRDefault="008F08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066E57" wp14:editId="67D41A0F">
            <wp:extent cx="3794681" cy="2581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5240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C7" w:rsidRPr="008F08C7" w:rsidRDefault="008F08C7">
      <w:pPr>
        <w:rPr>
          <w:b/>
          <w:sz w:val="28"/>
          <w:szCs w:val="28"/>
        </w:rPr>
      </w:pPr>
    </w:p>
    <w:p w:rsidR="008F08C7" w:rsidRPr="008F08C7" w:rsidRDefault="008F08C7">
      <w:pPr>
        <w:rPr>
          <w:b/>
          <w:sz w:val="28"/>
          <w:szCs w:val="28"/>
        </w:rPr>
      </w:pPr>
      <w:r w:rsidRPr="008F08C7">
        <w:rPr>
          <w:b/>
          <w:sz w:val="28"/>
          <w:szCs w:val="28"/>
        </w:rPr>
        <w:lastRenderedPageBreak/>
        <w:t>Working</w:t>
      </w:r>
      <w:r>
        <w:rPr>
          <w:b/>
          <w:sz w:val="28"/>
          <w:szCs w:val="28"/>
        </w:rPr>
        <w:t xml:space="preserve"> of CNN:</w:t>
      </w:r>
    </w:p>
    <w:p w:rsidR="008F08C7" w:rsidRPr="008F08C7" w:rsidRDefault="008F08C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BA8427F" wp14:editId="3DADF20C">
            <wp:extent cx="5943600" cy="3106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  <w:r>
        <w:rPr>
          <w:sz w:val="28"/>
          <w:szCs w:val="28"/>
        </w:rPr>
        <w:t>CNN can recognize emotions,</w:t>
      </w:r>
    </w:p>
    <w:p w:rsidR="008F08C7" w:rsidRDefault="008F08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82C014" wp14:editId="1F8D903B">
            <wp:extent cx="5943600" cy="322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  <w:r>
        <w:rPr>
          <w:sz w:val="28"/>
          <w:szCs w:val="28"/>
        </w:rPr>
        <w:t>Sometimes if the image is not clear, CNN accuracy can reduce like human brain</w:t>
      </w:r>
    </w:p>
    <w:p w:rsidR="008F08C7" w:rsidRDefault="008F08C7">
      <w:pPr>
        <w:rPr>
          <w:b/>
          <w:sz w:val="28"/>
          <w:szCs w:val="28"/>
        </w:rPr>
      </w:pPr>
      <w:r w:rsidRPr="008F08C7">
        <w:rPr>
          <w:b/>
          <w:sz w:val="28"/>
          <w:szCs w:val="28"/>
        </w:rPr>
        <w:lastRenderedPageBreak/>
        <w:t>Drill down of CNN working:</w:t>
      </w:r>
    </w:p>
    <w:p w:rsidR="008F08C7" w:rsidRPr="008F08C7" w:rsidRDefault="008F08C7">
      <w:pPr>
        <w:rPr>
          <w:b/>
          <w:sz w:val="28"/>
          <w:szCs w:val="28"/>
        </w:rPr>
      </w:pPr>
      <w:bookmarkStart w:id="0" w:name="_GoBack"/>
      <w:bookmarkEnd w:id="0"/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</w:p>
    <w:p w:rsidR="008F08C7" w:rsidRDefault="008F08C7">
      <w:pPr>
        <w:rPr>
          <w:sz w:val="28"/>
          <w:szCs w:val="28"/>
        </w:rPr>
      </w:pPr>
    </w:p>
    <w:p w:rsidR="005F2355" w:rsidRPr="005F2355" w:rsidRDefault="005F2355">
      <w:pPr>
        <w:rPr>
          <w:sz w:val="28"/>
          <w:szCs w:val="28"/>
        </w:rPr>
      </w:pPr>
    </w:p>
    <w:sectPr w:rsidR="005F2355" w:rsidRPr="005F23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D7A"/>
    <w:rsid w:val="005F2355"/>
    <w:rsid w:val="008F08C7"/>
    <w:rsid w:val="00957D7A"/>
    <w:rsid w:val="00E26180"/>
    <w:rsid w:val="00FB0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CF899E-8A89-4F9D-9B3F-BCCB58265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B02D616D</Template>
  <TotalTime>34</TotalTime>
  <Pages>5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Vaithilingam, Arjun</dc:creator>
  <cp:keywords/>
  <dc:description/>
  <cp:lastModifiedBy>Vaithilingam, Arjun</cp:lastModifiedBy>
  <cp:revision>2</cp:revision>
  <dcterms:created xsi:type="dcterms:W3CDTF">2018-09-07T04:31:00Z</dcterms:created>
  <dcterms:modified xsi:type="dcterms:W3CDTF">2018-09-07T05:05:00Z</dcterms:modified>
</cp:coreProperties>
</file>