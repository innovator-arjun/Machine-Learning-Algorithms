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EE5" w:rsidRDefault="00542CD3">
      <w:r>
        <w:rPr>
          <w:noProof/>
        </w:rPr>
        <w:drawing>
          <wp:inline distT="0" distB="0" distL="0" distR="0" wp14:anchorId="4FBF264E" wp14:editId="49D5E34D">
            <wp:extent cx="5943600" cy="409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D3" w:rsidRDefault="00542CD3"/>
    <w:p w:rsidR="00542CD3" w:rsidRDefault="00542CD3">
      <w:r>
        <w:rPr>
          <w:noProof/>
        </w:rPr>
        <w:drawing>
          <wp:inline distT="0" distB="0" distL="0" distR="0" wp14:anchorId="545C9D2A" wp14:editId="5CC3C7F7">
            <wp:extent cx="5943600" cy="1863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D3" w:rsidRDefault="00542CD3">
      <w:proofErr w:type="spellStart"/>
      <w:r>
        <w:t>Eg</w:t>
      </w:r>
      <w:proofErr w:type="spellEnd"/>
      <w:r>
        <w:t>: Siri, Amazon Alexa.</w:t>
      </w:r>
    </w:p>
    <w:p w:rsidR="00542CD3" w:rsidRDefault="00542CD3">
      <w:r>
        <w:rPr>
          <w:noProof/>
        </w:rPr>
        <w:drawing>
          <wp:inline distT="0" distB="0" distL="0" distR="0" wp14:anchorId="1C3FF542" wp14:editId="40E7DEEB">
            <wp:extent cx="5943600" cy="3136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D3" w:rsidRDefault="00542CD3"/>
    <w:p w:rsidR="00542CD3" w:rsidRDefault="00542CD3">
      <w:r>
        <w:rPr>
          <w:noProof/>
        </w:rPr>
        <w:lastRenderedPageBreak/>
        <w:drawing>
          <wp:inline distT="0" distB="0" distL="0" distR="0" wp14:anchorId="0EE1D58F" wp14:editId="27D6DD34">
            <wp:extent cx="5943600" cy="3410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D3" w:rsidRDefault="00542CD3">
      <w:r>
        <w:t>Question Answering</w:t>
      </w:r>
      <w:r>
        <w:sym w:font="Wingdings" w:char="F0E0"/>
      </w:r>
      <w:r>
        <w:t>Chat Box</w:t>
      </w:r>
    </w:p>
    <w:p w:rsidR="00542CD3" w:rsidRDefault="00542CD3">
      <w:r>
        <w:rPr>
          <w:noProof/>
        </w:rPr>
        <w:drawing>
          <wp:inline distT="0" distB="0" distL="0" distR="0" wp14:anchorId="7216B0AA" wp14:editId="544BE190">
            <wp:extent cx="5705475" cy="2943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D3" w:rsidRDefault="00542CD3"/>
    <w:p w:rsidR="00542CD3" w:rsidRDefault="00542CD3">
      <w:r>
        <w:t>Break down using POS tag</w:t>
      </w:r>
    </w:p>
    <w:p w:rsidR="00542CD3" w:rsidRDefault="00542CD3">
      <w:r>
        <w:rPr>
          <w:noProof/>
        </w:rPr>
        <w:lastRenderedPageBreak/>
        <w:drawing>
          <wp:inline distT="0" distB="0" distL="0" distR="0" wp14:anchorId="545092EB" wp14:editId="0BB551AB">
            <wp:extent cx="5943600" cy="2811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D3" w:rsidRDefault="00542CD3"/>
    <w:p w:rsidR="00542CD3" w:rsidRDefault="00542CD3">
      <w:r>
        <w:rPr>
          <w:noProof/>
        </w:rPr>
        <w:drawing>
          <wp:inline distT="0" distB="0" distL="0" distR="0" wp14:anchorId="541D0B74" wp14:editId="413F26DA">
            <wp:extent cx="5943600" cy="2619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D3" w:rsidRPr="00542CD3" w:rsidRDefault="00542CD3" w:rsidP="00542CD3"/>
    <w:p w:rsidR="00542CD3" w:rsidRPr="00542CD3" w:rsidRDefault="00542CD3" w:rsidP="00542CD3"/>
    <w:p w:rsidR="00542CD3" w:rsidRDefault="00542CD3" w:rsidP="00542CD3"/>
    <w:p w:rsidR="00542CD3" w:rsidRDefault="00542CD3" w:rsidP="00542CD3">
      <w:pPr>
        <w:tabs>
          <w:tab w:val="left" w:pos="1470"/>
        </w:tabs>
      </w:pPr>
      <w:r>
        <w:t xml:space="preserve">Word-Clustering </w:t>
      </w:r>
      <w:proofErr w:type="spellStart"/>
      <w:r>
        <w:t>Visualising</w:t>
      </w:r>
      <w:proofErr w:type="spellEnd"/>
      <w:r>
        <w:t>:</w:t>
      </w:r>
    </w:p>
    <w:p w:rsidR="00542CD3" w:rsidRPr="00542CD3" w:rsidRDefault="00542CD3" w:rsidP="00542CD3">
      <w:pPr>
        <w:tabs>
          <w:tab w:val="left" w:pos="1470"/>
        </w:tabs>
      </w:pPr>
    </w:p>
    <w:p w:rsidR="00542CD3" w:rsidRDefault="00542CD3">
      <w:r>
        <w:rPr>
          <w:noProof/>
        </w:rPr>
        <w:lastRenderedPageBreak/>
        <w:drawing>
          <wp:inline distT="0" distB="0" distL="0" distR="0" wp14:anchorId="653E99F7" wp14:editId="427B55EF">
            <wp:extent cx="4314825" cy="3075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138" cy="30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D3" w:rsidRDefault="00542CD3" w:rsidP="00542CD3"/>
    <w:p w:rsidR="00542CD3" w:rsidRDefault="00542CD3" w:rsidP="00542CD3">
      <w:r>
        <w:rPr>
          <w:noProof/>
        </w:rPr>
        <w:drawing>
          <wp:inline distT="0" distB="0" distL="0" distR="0" wp14:anchorId="7B6E3426" wp14:editId="5D1D84B5">
            <wp:extent cx="5943600" cy="2512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D3" w:rsidRDefault="00542CD3" w:rsidP="00542CD3">
      <w:r>
        <w:rPr>
          <w:noProof/>
        </w:rPr>
        <w:drawing>
          <wp:inline distT="0" distB="0" distL="0" distR="0" wp14:anchorId="445C2D6A" wp14:editId="7C5EAB32">
            <wp:extent cx="5943600" cy="1830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D3" w:rsidRDefault="00542CD3" w:rsidP="00542CD3"/>
    <w:p w:rsidR="00542CD3" w:rsidRDefault="00542CD3" w:rsidP="00542CD3"/>
    <w:p w:rsidR="00542CD3" w:rsidRDefault="00542CD3" w:rsidP="00542CD3"/>
    <w:p w:rsidR="00542CD3" w:rsidRDefault="00542CD3" w:rsidP="00542CD3">
      <w:r>
        <w:t xml:space="preserve">Difference between csv and </w:t>
      </w:r>
      <w:proofErr w:type="spellStart"/>
      <w:r>
        <w:t>tsv</w:t>
      </w:r>
      <w:proofErr w:type="spellEnd"/>
    </w:p>
    <w:p w:rsidR="00542CD3" w:rsidRDefault="00542CD3" w:rsidP="00542CD3">
      <w:r>
        <w:rPr>
          <w:noProof/>
        </w:rPr>
        <w:drawing>
          <wp:inline distT="0" distB="0" distL="0" distR="0" wp14:anchorId="7120AC0F" wp14:editId="15A626C8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EC1" w:rsidRDefault="00213EC1" w:rsidP="00542CD3"/>
    <w:p w:rsidR="00213EC1" w:rsidRDefault="00213EC1" w:rsidP="00213EC1">
      <w:proofErr w:type="spellStart"/>
      <w:proofErr w:type="gramStart"/>
      <w:r>
        <w:t>tsv</w:t>
      </w:r>
      <w:proofErr w:type="spellEnd"/>
      <w:proofErr w:type="gramEnd"/>
      <w:r>
        <w:t xml:space="preserve"> means tab </w:t>
      </w:r>
      <w:r>
        <w:t>separated</w:t>
      </w:r>
      <w:r>
        <w:t xml:space="preserve"> value</w:t>
      </w:r>
    </w:p>
    <w:p w:rsidR="00213EC1" w:rsidRDefault="00213EC1" w:rsidP="00213EC1">
      <w:proofErr w:type="gramStart"/>
      <w:r>
        <w:t>we</w:t>
      </w:r>
      <w:proofErr w:type="gramEnd"/>
      <w:r>
        <w:t xml:space="preserve"> Should use </w:t>
      </w:r>
      <w:proofErr w:type="spellStart"/>
      <w:r>
        <w:t>tsv</w:t>
      </w:r>
      <w:proofErr w:type="spellEnd"/>
      <w:r>
        <w:t xml:space="preserve"> for NLP</w:t>
      </w:r>
      <w:bookmarkStart w:id="0" w:name="_GoBack"/>
      <w:bookmarkEnd w:id="0"/>
    </w:p>
    <w:p w:rsidR="00213EC1" w:rsidRPr="00542CD3" w:rsidRDefault="00213EC1" w:rsidP="00213EC1">
      <w:r>
        <w:t xml:space="preserve">Because in text there will be </w:t>
      </w:r>
      <w:proofErr w:type="gramStart"/>
      <w:r>
        <w:t>comma ,</w:t>
      </w:r>
      <w:proofErr w:type="gramEnd"/>
      <w:r>
        <w:t xml:space="preserve"> that might be confusing.</w:t>
      </w:r>
    </w:p>
    <w:sectPr w:rsidR="00213EC1" w:rsidRPr="00542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9A4"/>
    <w:rsid w:val="000C1EE5"/>
    <w:rsid w:val="001929A4"/>
    <w:rsid w:val="00213EC1"/>
    <w:rsid w:val="002A557B"/>
    <w:rsid w:val="00542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2A9119-3BED-4F31-945B-BED50FC49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DC9318E6</Template>
  <TotalTime>17</TotalTime>
  <Pages>5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3</cp:revision>
  <dcterms:created xsi:type="dcterms:W3CDTF">2018-10-04T04:28:00Z</dcterms:created>
  <dcterms:modified xsi:type="dcterms:W3CDTF">2018-10-04T04:45:00Z</dcterms:modified>
</cp:coreProperties>
</file>