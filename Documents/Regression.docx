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2873148" cy="12668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97" cy="12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FFB1F6F" wp14:editId="0ABC457C">
            <wp:extent cx="28289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2C7BFB" w:rsidRDefault="00AB572B" w:rsidP="00AB572B">
      <w:r>
        <w:rPr>
          <w:noProof/>
        </w:rPr>
        <w:drawing>
          <wp:inline distT="0" distB="0" distL="0" distR="0" wp14:anchorId="2F9D4536" wp14:editId="67050F67">
            <wp:extent cx="3000375" cy="17264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748" cy="1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2C7BFB" w:rsidRDefault="00AB572B" w:rsidP="002C7BFB">
      <w:pPr>
        <w:rPr>
          <w:b/>
        </w:rPr>
      </w:pPr>
    </w:p>
    <w:p w:rsidR="002C7BFB" w:rsidRDefault="002C7BFB" w:rsidP="002C7BFB">
      <w:pPr>
        <w:rPr>
          <w:b/>
        </w:rPr>
      </w:pPr>
      <w:r w:rsidRPr="002C7BFB">
        <w:rPr>
          <w:b/>
        </w:rPr>
        <w:t>Building a model step by step</w:t>
      </w:r>
      <w:r>
        <w:rPr>
          <w:b/>
        </w:rPr>
        <w:t>:</w:t>
      </w:r>
    </w:p>
    <w:p w:rsidR="002C7BFB" w:rsidRDefault="002C7BFB" w:rsidP="002C7BFB">
      <w:r>
        <w:t>We need to remove some independent variable,</w:t>
      </w:r>
    </w:p>
    <w:p w:rsidR="002C7BFB" w:rsidRDefault="002C7BFB" w:rsidP="002C7BFB">
      <w:r>
        <w:rPr>
          <w:noProof/>
        </w:rPr>
        <w:drawing>
          <wp:inline distT="0" distB="0" distL="0" distR="0" wp14:anchorId="06BB6A85" wp14:editId="737FEB85">
            <wp:extent cx="2838450" cy="149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2C7BFB">
      <w:pPr>
        <w:rPr>
          <w:b/>
        </w:rPr>
      </w:pPr>
      <w:r w:rsidRPr="002C7BFB">
        <w:rPr>
          <w:b/>
        </w:rPr>
        <w:t>Reason 1:</w:t>
      </w:r>
    </w:p>
    <w:p w:rsidR="002C7BFB" w:rsidRDefault="002C7BFB" w:rsidP="002C7BFB">
      <w:r>
        <w:t>Garbage in –Garbage out</w:t>
      </w:r>
      <w:r>
        <w:sym w:font="Wingdings" w:char="F0E0"/>
      </w:r>
      <w:r>
        <w:t xml:space="preserve"> if you through in lot of stuff, then </w:t>
      </w:r>
      <w:proofErr w:type="gramStart"/>
      <w:r>
        <w:t>It</w:t>
      </w:r>
      <w:proofErr w:type="gramEnd"/>
      <w:r>
        <w:t xml:space="preserve"> won’t be good and accurate and it will be a garbage model.</w:t>
      </w:r>
    </w:p>
    <w:p w:rsidR="002C7BFB" w:rsidRPr="002C7BFB" w:rsidRDefault="002C7BFB" w:rsidP="002C7BFB">
      <w:pPr>
        <w:rPr>
          <w:b/>
        </w:rPr>
      </w:pPr>
    </w:p>
    <w:p w:rsidR="002C7BFB" w:rsidRPr="00593F8F" w:rsidRDefault="002C7BFB" w:rsidP="002C7BFB">
      <w:r w:rsidRPr="002C7BFB">
        <w:rPr>
          <w:b/>
        </w:rPr>
        <w:t>Reason 2:</w:t>
      </w:r>
    </w:p>
    <w:p w:rsidR="002C7BFB" w:rsidRPr="00593F8F" w:rsidRDefault="00593F8F" w:rsidP="002C7BFB">
      <w:r w:rsidRPr="00593F8F">
        <w:t>It may confuse the system, hence we should select the independent variable carefully.</w:t>
      </w:r>
    </w:p>
    <w:p w:rsidR="002C7BFB" w:rsidRDefault="002C7BFB" w:rsidP="002C7BFB"/>
    <w:p w:rsidR="00593F8F" w:rsidRDefault="00593F8F" w:rsidP="002C7BFB">
      <w:r>
        <w:rPr>
          <w:noProof/>
        </w:rPr>
        <w:drawing>
          <wp:inline distT="0" distB="0" distL="0" distR="0" wp14:anchorId="29589A2E" wp14:editId="629F1317">
            <wp:extent cx="4638675" cy="2327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545" cy="2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8F" w:rsidRDefault="00AC6A3C" w:rsidP="002C7BFB">
      <w:pPr>
        <w:rPr>
          <w:b/>
        </w:rPr>
      </w:pPr>
      <w:r w:rsidRPr="00AC6A3C">
        <w:rPr>
          <w:b/>
        </w:rPr>
        <w:t>All-in</w:t>
      </w:r>
      <w:r>
        <w:rPr>
          <w:b/>
        </w:rPr>
        <w:t>:</w:t>
      </w:r>
    </w:p>
    <w:p w:rsidR="00AC6A3C" w:rsidRPr="00AC6A3C" w:rsidRDefault="00AC6A3C" w:rsidP="00AC6A3C">
      <w:pPr>
        <w:pStyle w:val="ListParagraph"/>
        <w:numPr>
          <w:ilvl w:val="0"/>
          <w:numId w:val="2"/>
        </w:numPr>
        <w:rPr>
          <w:b/>
        </w:rPr>
      </w:pPr>
      <w:r>
        <w:t>Prior knowledge and sure about the variable</w:t>
      </w:r>
    </w:p>
    <w:p w:rsidR="00AC6A3C" w:rsidRPr="00AC6A3C" w:rsidRDefault="00AC6A3C" w:rsidP="00AC6A3C">
      <w:pPr>
        <w:pStyle w:val="ListParagraph"/>
        <w:numPr>
          <w:ilvl w:val="0"/>
          <w:numId w:val="2"/>
        </w:numPr>
        <w:rPr>
          <w:b/>
        </w:rPr>
      </w:pPr>
      <w:r>
        <w:t xml:space="preserve">You have to use it situation </w:t>
      </w:r>
    </w:p>
    <w:p w:rsidR="00AC6A3C" w:rsidRPr="00AC6A3C" w:rsidRDefault="00AC6A3C" w:rsidP="00AC6A3C">
      <w:pPr>
        <w:pStyle w:val="ListParagraph"/>
        <w:numPr>
          <w:ilvl w:val="0"/>
          <w:numId w:val="2"/>
        </w:numPr>
        <w:rPr>
          <w:b/>
        </w:rPr>
      </w:pPr>
      <w:r>
        <w:t>Preparing for backward Elimination</w:t>
      </w:r>
    </w:p>
    <w:p w:rsidR="00AC6A3C" w:rsidRPr="00AC6A3C" w:rsidRDefault="00AC6A3C" w:rsidP="00AC6A3C">
      <w:pPr>
        <w:rPr>
          <w:b/>
        </w:rPr>
      </w:pPr>
      <w:r>
        <w:rPr>
          <w:b/>
        </w:rPr>
        <w:t>Backward Elimination:</w:t>
      </w:r>
    </w:p>
    <w:p w:rsidR="002C7BFB" w:rsidRPr="002C7BFB" w:rsidRDefault="002C7BFB" w:rsidP="002C7BFB">
      <w:bookmarkStart w:id="0" w:name="_GoBack"/>
      <w:bookmarkEnd w:id="0"/>
    </w:p>
    <w:sectPr w:rsidR="002C7BFB" w:rsidRPr="002C7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14F42"/>
    <w:multiLevelType w:val="hybridMultilevel"/>
    <w:tmpl w:val="B77EF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A77B3"/>
    <w:multiLevelType w:val="hybridMultilevel"/>
    <w:tmpl w:val="9EF4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146738"/>
    <w:rsid w:val="00187906"/>
    <w:rsid w:val="002C7BFB"/>
    <w:rsid w:val="004C7E80"/>
    <w:rsid w:val="00593F8F"/>
    <w:rsid w:val="006A2829"/>
    <w:rsid w:val="009457C6"/>
    <w:rsid w:val="00947B0D"/>
    <w:rsid w:val="00986F5F"/>
    <w:rsid w:val="00A66DC5"/>
    <w:rsid w:val="00AB572B"/>
    <w:rsid w:val="00AC6A3C"/>
    <w:rsid w:val="00BB73A9"/>
    <w:rsid w:val="00F0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113D2F4-A016-463B-89DE-6FEEE413C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D93C834E</Template>
  <TotalTime>133</TotalTime>
  <Pages>6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9</cp:revision>
  <dcterms:created xsi:type="dcterms:W3CDTF">2018-08-27T04:01:00Z</dcterms:created>
  <dcterms:modified xsi:type="dcterms:W3CDTF">2018-08-30T05:22:00Z</dcterms:modified>
</cp:coreProperties>
</file>